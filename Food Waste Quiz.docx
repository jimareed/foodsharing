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F7E27" w14:textId="77777777" w:rsidR="00470E5A" w:rsidRDefault="00974510">
      <w:pPr>
        <w:pStyle w:val="Heading1"/>
      </w:pPr>
      <w:r>
        <w:t>Food Waste Quiz</w:t>
      </w:r>
    </w:p>
    <w:p w14:paraId="73677515" w14:textId="77777777" w:rsidR="00470E5A" w:rsidRDefault="00470E5A">
      <w:pPr>
        <w:pStyle w:val="Heading2"/>
      </w:pPr>
    </w:p>
    <w:p w14:paraId="63039B71" w14:textId="77777777" w:rsidR="00974510" w:rsidRDefault="00974510" w:rsidP="00974510">
      <w:pPr>
        <w:pStyle w:val="ListParagraph"/>
        <w:numPr>
          <w:ilvl w:val="0"/>
          <w:numId w:val="5"/>
        </w:numPr>
      </w:pPr>
      <w:r>
        <w:t>How many people on the planet are malnourished?</w:t>
      </w:r>
      <w:r>
        <w:br/>
      </w:r>
    </w:p>
    <w:p w14:paraId="1C6F1EC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Half of all people</w:t>
      </w:r>
    </w:p>
    <w:p w14:paraId="6DFCCB9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3 people</w:t>
      </w:r>
    </w:p>
    <w:p w14:paraId="161BB0D5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All people</w:t>
      </w:r>
    </w:p>
    <w:p w14:paraId="3F5BA5C8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10 people</w:t>
      </w:r>
      <w:r>
        <w:br/>
      </w:r>
      <w:r w:rsidR="0016379A">
        <w:br/>
      </w:r>
    </w:p>
    <w:p w14:paraId="39F3D1A8" w14:textId="77777777" w:rsidR="00974510" w:rsidRDefault="00974510" w:rsidP="00974510">
      <w:pPr>
        <w:pStyle w:val="ListParagraph"/>
        <w:numPr>
          <w:ilvl w:val="0"/>
          <w:numId w:val="5"/>
        </w:numPr>
      </w:pPr>
      <w:r>
        <w:t>How much food is wasted every year?</w:t>
      </w:r>
      <w:r>
        <w:br/>
      </w:r>
      <w:r>
        <w:br/>
        <w:t>A) 1.3 tons, or a hundred thousandth of all the food produced.</w:t>
      </w:r>
      <w:r>
        <w:br/>
        <w:t xml:space="preserve">B) 13 tons, or a </w:t>
      </w:r>
      <w:r w:rsidR="0016379A">
        <w:t>ten thousandth of all the food produced</w:t>
      </w:r>
      <w:r>
        <w:br/>
        <w:t xml:space="preserve">C) 1.3 million tons, </w:t>
      </w:r>
      <w:r w:rsidR="0016379A">
        <w:t>or a quarter of all the food produced</w:t>
      </w:r>
      <w:r w:rsidR="0016379A">
        <w:br/>
        <w:t xml:space="preserve">D) 1.3 billion tons, or </w:t>
      </w:r>
      <w:proofErr w:type="gramStart"/>
      <w:r w:rsidR="0016379A">
        <w:t>a third of all</w:t>
      </w:r>
      <w:proofErr w:type="gramEnd"/>
      <w:r w:rsidR="0016379A">
        <w:t xml:space="preserve"> the food produced</w:t>
      </w:r>
      <w:r w:rsidR="0016379A">
        <w:br/>
      </w:r>
      <w:r w:rsidR="0016379A">
        <w:br/>
      </w:r>
    </w:p>
    <w:p w14:paraId="59BEF85D" w14:textId="77777777" w:rsidR="0016379A" w:rsidRDefault="0016379A" w:rsidP="00974510">
      <w:pPr>
        <w:pStyle w:val="ListParagraph"/>
        <w:numPr>
          <w:ilvl w:val="0"/>
          <w:numId w:val="5"/>
        </w:numPr>
      </w:pPr>
      <w:r>
        <w:t>What proportion of all the carbon dioxide emitted in the world does the food industry produced?</w:t>
      </w:r>
      <w:r>
        <w:br/>
      </w:r>
      <w:r>
        <w:br/>
        <w:t xml:space="preserve">A) </w:t>
      </w:r>
      <w:proofErr w:type="spellStart"/>
      <w:proofErr w:type="gramStart"/>
      <w:r>
        <w:t>A</w:t>
      </w:r>
      <w:proofErr w:type="spellEnd"/>
      <w:r>
        <w:t xml:space="preserve"> third of all</w:t>
      </w:r>
      <w:proofErr w:type="gramEnd"/>
      <w:r>
        <w:t xml:space="preserve"> carbon dioxide produced</w:t>
      </w:r>
      <w:r>
        <w:br/>
        <w:t>B) Half of all carbon dioxide produced</w:t>
      </w:r>
      <w:r>
        <w:br/>
        <w:t>C) None of the carbon dioxide produced</w:t>
      </w:r>
      <w:r>
        <w:br/>
        <w:t>D) Nearly all of the carbon dioxide produced</w:t>
      </w:r>
      <w:r>
        <w:br/>
      </w:r>
      <w:r>
        <w:br/>
      </w:r>
    </w:p>
    <w:p w14:paraId="0E4AFBED" w14:textId="77777777" w:rsidR="0016379A" w:rsidRDefault="0016379A">
      <w:r>
        <w:br w:type="page"/>
      </w:r>
    </w:p>
    <w:p w14:paraId="6DAF7B67" w14:textId="77777777" w:rsidR="00974510" w:rsidRDefault="0016379A" w:rsidP="0016379A">
      <w:pPr>
        <w:pStyle w:val="ListParagraph"/>
        <w:numPr>
          <w:ilvl w:val="0"/>
          <w:numId w:val="5"/>
        </w:numPr>
      </w:pPr>
      <w:r>
        <w:lastRenderedPageBreak/>
        <w:t>How much money does the average US family of four lose from throwing away food?</w:t>
      </w:r>
      <w:r>
        <w:br/>
      </w:r>
      <w:r>
        <w:br/>
        <w:t>A) $500 a year</w:t>
      </w:r>
      <w:r>
        <w:br/>
        <w:t>B) $1,000 a year</w:t>
      </w:r>
      <w:r>
        <w:br/>
        <w:t>C) $1,500 a year</w:t>
      </w:r>
      <w:r>
        <w:br/>
        <w:t>D) $2,000 a year</w:t>
      </w:r>
      <w:r>
        <w:br/>
      </w:r>
      <w:r>
        <w:br/>
      </w:r>
    </w:p>
    <w:p w14:paraId="001E0320" w14:textId="77777777" w:rsidR="0016379A" w:rsidRDefault="0016379A" w:rsidP="003A5B21">
      <w:pPr>
        <w:pStyle w:val="ListParagraph"/>
        <w:numPr>
          <w:ilvl w:val="0"/>
          <w:numId w:val="5"/>
        </w:numPr>
      </w:pPr>
      <w:r>
        <w:t>What is the most prevalent item in America’s landfills?</w:t>
      </w:r>
      <w:r>
        <w:br/>
      </w:r>
      <w:r>
        <w:br/>
        <w:t>A) Disposable diapers</w:t>
      </w:r>
      <w:r>
        <w:br/>
        <w:t>B) Food</w:t>
      </w:r>
      <w:r>
        <w:br/>
        <w:t>C) Plastic Bags</w:t>
      </w:r>
      <w:r>
        <w:br/>
        <w:t>D) Paper products</w:t>
      </w:r>
      <w:r w:rsidR="003A5B21">
        <w:br/>
      </w:r>
    </w:p>
    <w:p w14:paraId="1A6A9AE6" w14:textId="77777777" w:rsidR="003A5B21" w:rsidRDefault="003A5B21" w:rsidP="00974510">
      <w:pPr>
        <w:pStyle w:val="ListParagraph"/>
        <w:numPr>
          <w:ilvl w:val="0"/>
          <w:numId w:val="5"/>
        </w:numPr>
      </w:pPr>
      <w:r>
        <w:t>What else is wasted when we produce food that no one eats?</w:t>
      </w:r>
      <w:r>
        <w:br/>
      </w:r>
      <w:r>
        <w:br/>
        <w:t>A) water</w:t>
      </w:r>
      <w:r>
        <w:br/>
        <w:t>B) fuel</w:t>
      </w:r>
      <w:r>
        <w:br/>
        <w:t>C) land resources</w:t>
      </w:r>
      <w:r>
        <w:br/>
        <w:t xml:space="preserve">D) </w:t>
      </w:r>
      <w:proofErr w:type="gramStart"/>
      <w:r>
        <w:t>all of</w:t>
      </w:r>
      <w:proofErr w:type="gramEnd"/>
      <w:r>
        <w:t xml:space="preserve"> the above</w:t>
      </w:r>
      <w:r>
        <w:br/>
      </w:r>
      <w:r>
        <w:br/>
      </w:r>
    </w:p>
    <w:p w14:paraId="06C52CD8" w14:textId="77777777" w:rsidR="003A5B21" w:rsidRDefault="003A5B21" w:rsidP="003A5B21">
      <w:pPr>
        <w:pStyle w:val="ListParagraph"/>
        <w:numPr>
          <w:ilvl w:val="0"/>
          <w:numId w:val="5"/>
        </w:numPr>
      </w:pPr>
      <w:r>
        <w:t>What can you do to help prevent food waste?</w:t>
      </w:r>
      <w:r>
        <w:br/>
      </w:r>
      <w:r>
        <w:br/>
        <w:t>A) Don’t buy more food than you can cook.</w:t>
      </w:r>
      <w:r>
        <w:br/>
        <w:t>B) Eat leftovers on a regular night each week.</w:t>
      </w:r>
      <w:r>
        <w:br/>
        <w:t>C) Shop at stores that offer misshapen food at a discount.</w:t>
      </w:r>
      <w:r>
        <w:br/>
        <w:t xml:space="preserve">D) </w:t>
      </w:r>
      <w:proofErr w:type="gramStart"/>
      <w:r>
        <w:t>all of</w:t>
      </w:r>
      <w:proofErr w:type="gramEnd"/>
      <w:r>
        <w:t xml:space="preserve"> the above</w:t>
      </w:r>
      <w:r>
        <w:br/>
      </w:r>
      <w:r>
        <w:br/>
      </w:r>
      <w:bookmarkStart w:id="0" w:name="_GoBack"/>
      <w:bookmarkEnd w:id="0"/>
    </w:p>
    <w:p w14:paraId="555620A8" w14:textId="77777777" w:rsidR="003A5B21" w:rsidRDefault="003A5B21" w:rsidP="00974510">
      <w:pPr>
        <w:pStyle w:val="ListParagraph"/>
        <w:numPr>
          <w:ilvl w:val="0"/>
          <w:numId w:val="5"/>
        </w:numPr>
      </w:pPr>
      <w:r>
        <w:lastRenderedPageBreak/>
        <w:t>Consumers in industrialized countries annually waste as much food as is produced in what region of the world?</w:t>
      </w:r>
      <w:r>
        <w:br/>
      </w:r>
      <w:r>
        <w:br/>
        <w:t>A) Sub-Saharan Africa</w:t>
      </w:r>
      <w:r>
        <w:br/>
        <w:t>B) Southeast Asia</w:t>
      </w:r>
      <w:r>
        <w:br/>
        <w:t>C) The Middle East</w:t>
      </w:r>
      <w:r>
        <w:br/>
        <w:t>D) Europe</w:t>
      </w:r>
      <w:r>
        <w:br/>
      </w:r>
      <w:r>
        <w:br/>
      </w:r>
    </w:p>
    <w:p w14:paraId="642FB649" w14:textId="77777777" w:rsidR="003A5B21" w:rsidRDefault="003A5B21" w:rsidP="003A5B21">
      <w:pPr>
        <w:pStyle w:val="ListParagraph"/>
        <w:numPr>
          <w:ilvl w:val="0"/>
          <w:numId w:val="5"/>
        </w:numPr>
      </w:pPr>
      <w:r>
        <w:t>What greenhouse gas is produced by food waste, the single largest category of waste that goes to municipal landfills?</w:t>
      </w:r>
      <w:r>
        <w:br/>
      </w:r>
      <w:r>
        <w:br/>
        <w:t>A) carbon dioxide</w:t>
      </w:r>
      <w:r>
        <w:br/>
        <w:t>B) nitrous oxide</w:t>
      </w:r>
      <w:r>
        <w:br/>
        <w:t>C) methane</w:t>
      </w:r>
      <w:r>
        <w:br/>
        <w:t>D) chlorofluorocarbons</w:t>
      </w:r>
      <w:r>
        <w:br/>
      </w:r>
      <w:r>
        <w:br/>
      </w:r>
    </w:p>
    <w:p w14:paraId="1570F819" w14:textId="77777777" w:rsidR="003A5B21" w:rsidRDefault="008C67A3" w:rsidP="008C67A3">
      <w:pPr>
        <w:spacing w:after="240"/>
        <w:ind w:left="360"/>
      </w:pPr>
      <w:r>
        <w:t>10. T</w:t>
      </w:r>
      <w:r w:rsidR="003A5B21">
        <w:t>hese beans are headed for a landfill.  What’s wrong with them?</w:t>
      </w:r>
    </w:p>
    <w:p w14:paraId="29EA87F0" w14:textId="77777777" w:rsidR="008C67A3" w:rsidRDefault="008C67A3" w:rsidP="003A5B21">
      <w:pPr>
        <w:pStyle w:val="ListParagraph"/>
      </w:pPr>
      <w:r>
        <w:t>A) They are not fresh.</w:t>
      </w:r>
    </w:p>
    <w:p w14:paraId="256DC626" w14:textId="77777777" w:rsidR="008C67A3" w:rsidRDefault="008C67A3" w:rsidP="003A5B21">
      <w:pPr>
        <w:pStyle w:val="ListParagraph"/>
      </w:pPr>
      <w:r>
        <w:t>B) Nobody likes green beans.</w:t>
      </w:r>
    </w:p>
    <w:p w14:paraId="7F576FF9" w14:textId="77777777" w:rsidR="008C67A3" w:rsidRDefault="008C67A3" w:rsidP="003A5B21">
      <w:pPr>
        <w:pStyle w:val="ListParagraph"/>
      </w:pPr>
      <w:r>
        <w:t>C) They are the wrong length.</w:t>
      </w:r>
    </w:p>
    <w:p w14:paraId="586FB14C" w14:textId="77777777" w:rsidR="0016379A" w:rsidRDefault="008C67A3" w:rsidP="003A5B21">
      <w:pPr>
        <w:pStyle w:val="ListParagraph"/>
      </w:pPr>
      <w:proofErr w:type="spellStart"/>
      <w:r>
        <w:t>D</w:t>
      </w:r>
      <w:proofErr w:type="spellEnd"/>
      <w:r>
        <w:t>) They have botulism spores.</w:t>
      </w:r>
      <w:r w:rsidR="0016379A">
        <w:br/>
      </w:r>
    </w:p>
    <w:p w14:paraId="6CD71D6C" w14:textId="2612DF8F" w:rsidR="003A5B21" w:rsidRPr="00974510" w:rsidRDefault="00733668" w:rsidP="00FC7F65">
      <w:pPr>
        <w:ind w:left="720" w:firstLine="720"/>
      </w:pPr>
      <w:r w:rsidRPr="00733668">
        <w:rPr>
          <w:noProof/>
          <w:lang w:eastAsia="en-US"/>
        </w:rPr>
        <w:drawing>
          <wp:inline distT="0" distB="0" distL="0" distR="0" wp14:anchorId="5DDAC38E" wp14:editId="3FE96D11">
            <wp:extent cx="4166235" cy="2012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123" cy="20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B21" w:rsidRPr="00974510">
      <w:footerReference w:type="default" r:id="rId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BDEFF3" w14:textId="77777777" w:rsidR="00513E61" w:rsidRDefault="00513E61">
      <w:r>
        <w:separator/>
      </w:r>
    </w:p>
    <w:p w14:paraId="03AAFC39" w14:textId="77777777" w:rsidR="00513E61" w:rsidRDefault="00513E61"/>
  </w:endnote>
  <w:endnote w:type="continuationSeparator" w:id="0">
    <w:p w14:paraId="37DE5AAE" w14:textId="77777777" w:rsidR="00513E61" w:rsidRDefault="00513E61">
      <w:r>
        <w:continuationSeparator/>
      </w:r>
    </w:p>
    <w:p w14:paraId="6849A664" w14:textId="77777777" w:rsidR="00513E61" w:rsidRDefault="00513E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B3F287" w14:textId="606EB073" w:rsidR="00470E5A" w:rsidRDefault="00470E5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72D27C" w14:textId="77777777" w:rsidR="00513E61" w:rsidRDefault="00513E61">
      <w:r>
        <w:separator/>
      </w:r>
    </w:p>
    <w:p w14:paraId="4A01C387" w14:textId="77777777" w:rsidR="00513E61" w:rsidRDefault="00513E61"/>
  </w:footnote>
  <w:footnote w:type="continuationSeparator" w:id="0">
    <w:p w14:paraId="421A0A94" w14:textId="77777777" w:rsidR="00513E61" w:rsidRDefault="00513E61">
      <w:r>
        <w:continuationSeparator/>
      </w:r>
    </w:p>
    <w:p w14:paraId="7C14ACD3" w14:textId="77777777" w:rsidR="00513E61" w:rsidRDefault="00513E61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E8F18E0"/>
    <w:multiLevelType w:val="hybridMultilevel"/>
    <w:tmpl w:val="379E26E4"/>
    <w:lvl w:ilvl="0" w:tplc="75C0B0E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B76337"/>
    <w:multiLevelType w:val="hybridMultilevel"/>
    <w:tmpl w:val="A7A63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510"/>
    <w:rsid w:val="0016379A"/>
    <w:rsid w:val="003A5B21"/>
    <w:rsid w:val="00470E5A"/>
    <w:rsid w:val="00513E61"/>
    <w:rsid w:val="00733668"/>
    <w:rsid w:val="008C67A3"/>
    <w:rsid w:val="00974510"/>
    <w:rsid w:val="00E766BC"/>
    <w:rsid w:val="00EB4A14"/>
    <w:rsid w:val="00FC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337BF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97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re/Library/Containers/com.microsoft.Word/Data/Library/Caches/1033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3</TotalTime>
  <Pages>3</Pages>
  <Words>348</Words>
  <Characters>1478</Characters>
  <Application>Microsoft Macintosh Word</Application>
  <DocSecurity>0</DocSecurity>
  <Lines>86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Reed</dc:creator>
  <cp:keywords/>
  <dc:description/>
  <cp:lastModifiedBy>Jim Reed</cp:lastModifiedBy>
  <cp:revision>3</cp:revision>
  <cp:lastPrinted>2017-08-27T13:21:00Z</cp:lastPrinted>
  <dcterms:created xsi:type="dcterms:W3CDTF">2017-08-27T13:21:00Z</dcterms:created>
  <dcterms:modified xsi:type="dcterms:W3CDTF">2017-08-27T13:25:00Z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